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2411" w:rsidRDefault="009C2411" w:rsidP="009C2411"/>
    <w:tbl>
      <w:tblPr>
        <w:tblW w:w="0" w:type="auto"/>
        <w:tblLayout w:type="fixed"/>
        <w:tblCellMar>
          <w:left w:w="0" w:type="dxa"/>
          <w:right w:w="0" w:type="dxa"/>
        </w:tblCellMar>
        <w:tblLook w:val="0600" w:firstRow="0" w:lastRow="0" w:firstColumn="0" w:lastColumn="0" w:noHBand="1" w:noVBand="1"/>
      </w:tblPr>
      <w:tblGrid>
        <w:gridCol w:w="2520"/>
        <w:gridCol w:w="360"/>
        <w:gridCol w:w="360"/>
        <w:gridCol w:w="6840"/>
      </w:tblGrid>
      <w:tr w:rsidR="00EA62A2" w:rsidTr="00D53461">
        <w:trPr>
          <w:trHeight w:val="1296"/>
        </w:trPr>
        <w:tc>
          <w:tcPr>
            <w:tcW w:w="10080" w:type="dxa"/>
            <w:gridSpan w:val="4"/>
          </w:tcPr>
          <w:p w:rsidR="00EA62A2" w:rsidRPr="003C716F" w:rsidRDefault="003C716F" w:rsidP="00526631">
            <w:pPr>
              <w:pStyle w:val="Title"/>
              <w:rPr>
                <w:rFonts w:ascii="Arial Unicode MS" w:eastAsia="Arial Unicode MS" w:hAnsi="Arial Unicode MS" w:cs="Arial Unicode MS"/>
              </w:rPr>
            </w:pPr>
            <w:r w:rsidRPr="003C716F">
              <w:rPr>
                <w:rFonts w:ascii="Arial Unicode MS" w:eastAsia="Arial Unicode MS" w:hAnsi="Arial Unicode MS" w:cs="Arial Unicode MS"/>
                <w:sz w:val="56"/>
                <w:szCs w:val="48"/>
              </w:rPr>
              <w:t>gerald perlas</w:t>
            </w:r>
          </w:p>
        </w:tc>
      </w:tr>
      <w:tr w:rsidR="00EA62A2" w:rsidTr="00FC6625">
        <w:tc>
          <w:tcPr>
            <w:tcW w:w="10080" w:type="dxa"/>
            <w:gridSpan w:val="4"/>
          </w:tcPr>
          <w:p w:rsidR="00EA62A2" w:rsidRPr="003C716F" w:rsidRDefault="003C716F" w:rsidP="00526631">
            <w:pPr>
              <w:pStyle w:val="Subtitle"/>
              <w:rPr>
                <w:rFonts w:ascii="Arial Unicode MS" w:eastAsia="Arial Unicode MS" w:hAnsi="Arial Unicode MS" w:cs="Arial Unicode MS"/>
              </w:rPr>
            </w:pPr>
            <w:r>
              <w:rPr>
                <w:rFonts w:ascii="Arial Unicode MS" w:eastAsia="Arial Unicode MS" w:hAnsi="Arial Unicode MS" w:cs="Arial Unicode MS"/>
              </w:rPr>
              <w:t>Whittier, CA</w:t>
            </w:r>
            <w:r w:rsidR="00526631" w:rsidRPr="003C716F">
              <w:rPr>
                <w:rFonts w:ascii="Arial Unicode MS" w:eastAsia="Arial Unicode MS" w:hAnsi="Arial Unicode MS" w:cs="Arial Unicode MS"/>
              </w:rPr>
              <w:t xml:space="preserve"> </w:t>
            </w:r>
            <w:r w:rsidR="00EA62A2" w:rsidRPr="003C716F">
              <w:rPr>
                <w:rFonts w:ascii="Arial Unicode MS" w:eastAsia="Arial Unicode MS" w:hAnsi="Arial Unicode MS" w:cs="Arial Unicode MS"/>
              </w:rPr>
              <w:t xml:space="preserve">| </w:t>
            </w:r>
            <w:r>
              <w:rPr>
                <w:rFonts w:ascii="Arial Unicode MS" w:eastAsia="Arial Unicode MS" w:hAnsi="Arial Unicode MS" w:cs="Arial Unicode MS"/>
              </w:rPr>
              <w:t>310.926.6149</w:t>
            </w:r>
            <w:r w:rsidR="00526631" w:rsidRPr="003C716F">
              <w:rPr>
                <w:rFonts w:ascii="Arial Unicode MS" w:eastAsia="Arial Unicode MS" w:hAnsi="Arial Unicode MS" w:cs="Arial Unicode MS"/>
              </w:rPr>
              <w:t xml:space="preserve"> </w:t>
            </w:r>
            <w:r w:rsidR="00EA62A2" w:rsidRPr="003C716F">
              <w:rPr>
                <w:rFonts w:ascii="Arial Unicode MS" w:eastAsia="Arial Unicode MS" w:hAnsi="Arial Unicode MS" w:cs="Arial Unicode MS"/>
              </w:rPr>
              <w:t xml:space="preserve">| </w:t>
            </w:r>
            <w:r>
              <w:rPr>
                <w:rFonts w:ascii="Arial Unicode MS" w:eastAsia="Arial Unicode MS" w:hAnsi="Arial Unicode MS" w:cs="Arial Unicode MS"/>
              </w:rPr>
              <w:t>geraldperlas@protonmail.com</w:t>
            </w:r>
            <w:r w:rsidR="00526631" w:rsidRPr="003C716F">
              <w:rPr>
                <w:rFonts w:ascii="Arial Unicode MS" w:eastAsia="Arial Unicode MS" w:hAnsi="Arial Unicode MS" w:cs="Arial Unicode MS"/>
              </w:rPr>
              <w:t xml:space="preserve"> </w:t>
            </w:r>
            <w:r w:rsidR="00EA62A2" w:rsidRPr="003C716F">
              <w:rPr>
                <w:rFonts w:ascii="Arial Unicode MS" w:eastAsia="Arial Unicode MS" w:hAnsi="Arial Unicode MS" w:cs="Arial Unicode MS"/>
              </w:rPr>
              <w:t xml:space="preserve">| </w:t>
            </w:r>
            <w:r>
              <w:rPr>
                <w:rFonts w:ascii="Arial Unicode MS" w:eastAsia="Arial Unicode MS" w:hAnsi="Arial Unicode MS" w:cs="Arial Unicode MS"/>
              </w:rPr>
              <w:t>geraldperlas.com</w:t>
            </w:r>
          </w:p>
        </w:tc>
      </w:tr>
      <w:tr w:rsidR="00EA62A2" w:rsidTr="0063153B">
        <w:trPr>
          <w:trHeight w:val="378"/>
        </w:trPr>
        <w:tc>
          <w:tcPr>
            <w:tcW w:w="10080" w:type="dxa"/>
            <w:gridSpan w:val="4"/>
          </w:tcPr>
          <w:p w:rsidR="00EA62A2" w:rsidRDefault="00EA62A2" w:rsidP="009C2411"/>
        </w:tc>
      </w:tr>
      <w:tr w:rsidR="00FC6625" w:rsidTr="0039032E">
        <w:trPr>
          <w:trHeight w:val="80"/>
        </w:trPr>
        <w:tc>
          <w:tcPr>
            <w:tcW w:w="2520" w:type="dxa"/>
            <w:vMerge w:val="restart"/>
          </w:tcPr>
          <w:p w:rsidR="00FC6625" w:rsidRDefault="00000000" w:rsidP="0063153B">
            <w:pPr>
              <w:pStyle w:val="Heading1"/>
            </w:pPr>
            <w:sdt>
              <w:sdtPr>
                <w:id w:val="794024654"/>
                <w:placeholder>
                  <w:docPart w:val="D1EBD0000A052A42AA0BE5A50D10206E"/>
                </w:placeholder>
                <w:temporary/>
                <w:showingPlcHdr/>
                <w15:appearance w15:val="hidden"/>
              </w:sdtPr>
              <w:sdtContent>
                <w:r w:rsidR="00526631">
                  <w:t>June 13, 20xx</w:t>
                </w:r>
              </w:sdtContent>
            </w:sdt>
          </w:p>
          <w:p w:rsidR="00FC6625" w:rsidRPr="007B67D3" w:rsidRDefault="00000000" w:rsidP="00EA62A2">
            <w:sdt>
              <w:sdtPr>
                <w:id w:val="616027380"/>
                <w:placeholder>
                  <w:docPart w:val="9696B95E46E5644FB35CD0F474A243F0"/>
                </w:placeholder>
                <w:temporary/>
                <w:showingPlcHdr/>
                <w15:appearance w15:val="hidden"/>
              </w:sdtPr>
              <w:sdtContent>
                <w:r w:rsidR="00526631" w:rsidRPr="007B67D3">
                  <w:t>Maureen Labrecque</w:t>
                </w:r>
              </w:sdtContent>
            </w:sdt>
          </w:p>
          <w:p w:rsidR="00FC6625" w:rsidRPr="005579C9" w:rsidRDefault="00000000" w:rsidP="00EA62A2">
            <w:sdt>
              <w:sdtPr>
                <w:id w:val="1067692002"/>
                <w:placeholder>
                  <w:docPart w:val="C3F08FF6743E764CA12FC95936230192"/>
                </w:placeholder>
                <w:temporary/>
                <w:showingPlcHdr/>
                <w15:appearance w15:val="hidden"/>
              </w:sdtPr>
              <w:sdtContent>
                <w:r w:rsidR="00526631">
                  <w:t>Hiring Manager</w:t>
                </w:r>
              </w:sdtContent>
            </w:sdt>
          </w:p>
          <w:p w:rsidR="00FC6625" w:rsidRDefault="00000000" w:rsidP="00EA62A2">
            <w:sdt>
              <w:sdtPr>
                <w:id w:val="-1398283907"/>
                <w:placeholder>
                  <w:docPart w:val="DC7F9C97800B13429C837BF9E63C36F1"/>
                </w:placeholder>
                <w:temporary/>
                <w:showingPlcHdr/>
                <w15:appearance w15:val="hidden"/>
              </w:sdtPr>
              <w:sdtContent>
                <w:r w:rsidR="00526631" w:rsidRPr="00AE61BE">
                  <w:t>Lamna Healthcare Company</w:t>
                </w:r>
              </w:sdtContent>
            </w:sdt>
          </w:p>
          <w:p w:rsidR="00FC6625" w:rsidRPr="005579C9" w:rsidRDefault="00000000" w:rsidP="00FC6625">
            <w:sdt>
              <w:sdtPr>
                <w:id w:val="-1202782041"/>
                <w:placeholder>
                  <w:docPart w:val="F67EE87276350848A49E8218DB77A988"/>
                </w:placeholder>
                <w:temporary/>
                <w:showingPlcHdr/>
                <w15:appearance w15:val="hidden"/>
              </w:sdtPr>
              <w:sdtContent>
                <w:r w:rsidR="00526631">
                  <w:t>12 3</w:t>
                </w:r>
                <w:r w:rsidR="00526631" w:rsidRPr="00794BEA">
                  <w:rPr>
                    <w:vertAlign w:val="superscript"/>
                  </w:rPr>
                  <w:t>rd</w:t>
                </w:r>
                <w:r w:rsidR="00526631">
                  <w:t xml:space="preserve"> Street</w:t>
                </w:r>
              </w:sdtContent>
            </w:sdt>
          </w:p>
          <w:p w:rsidR="00FC6625" w:rsidRDefault="00000000" w:rsidP="00FC6625">
            <w:sdt>
              <w:sdtPr>
                <w:id w:val="1203752892"/>
                <w:placeholder>
                  <w:docPart w:val="4BCA4A2D9B8E78419D0696DDD41FF5BC"/>
                </w:placeholder>
                <w:temporary/>
                <w:showingPlcHdr/>
                <w15:appearance w15:val="hidden"/>
              </w:sdtPr>
              <w:sdtContent>
                <w:r w:rsidR="00526631">
                  <w:t>Boston, MA 98765</w:t>
                </w:r>
              </w:sdtContent>
            </w:sdt>
          </w:p>
          <w:p w:rsidR="00FC6625" w:rsidRPr="005579C9" w:rsidRDefault="00FC6625" w:rsidP="00EA62A2"/>
        </w:tc>
        <w:tc>
          <w:tcPr>
            <w:tcW w:w="720" w:type="dxa"/>
            <w:gridSpan w:val="2"/>
          </w:tcPr>
          <w:p w:rsidR="00FC6625" w:rsidRDefault="00FC6625" w:rsidP="00AF2F9F">
            <w:pPr>
              <w:ind w:left="-14"/>
              <w:jc w:val="center"/>
            </w:pPr>
            <w:r>
              <w:rPr>
                <w:noProof/>
                <w:lang w:val="en-AU" w:eastAsia="en-AU"/>
              </w:rPr>
              <mc:AlternateContent>
                <mc:Choice Requires="wps">
                  <w:drawing>
                    <wp:inline distT="0" distB="0" distL="0" distR="0" wp14:anchorId="1DCE734F" wp14:editId="500906C1">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C69EBB4"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" fillcolor="#fffcfb" strokecolor="#bf1e00 [3204]" strokeweight="2.25pt">
                      <v:stroke joinstyle="miter"/>
                      <v:path arrowok="t"/>
                      <o:lock v:ext="edit" aspectratio="t"/>
                      <w10:anchorlock/>
                    </v:oval>
                  </w:pict>
                </mc:Fallback>
              </mc:AlternateContent>
            </w:r>
          </w:p>
        </w:tc>
        <w:tc>
          <w:tcPr>
            <w:tcW w:w="6840" w:type="dxa"/>
            <w:vMerge w:val="restart"/>
          </w:tcPr>
          <w:p w:rsidR="00FC6625" w:rsidRPr="005579C9" w:rsidRDefault="00000000" w:rsidP="0063153B">
            <w:pPr>
              <w:pStyle w:val="Heading1"/>
            </w:pPr>
            <w:sdt>
              <w:sdtPr>
                <w:id w:val="456539385"/>
                <w:placeholder>
                  <w:docPart w:val="F9C0C55EB622134581C4E9578EE03D3C"/>
                </w:placeholder>
                <w:temporary/>
                <w:showingPlcHdr/>
                <w15:appearance w15:val="hidden"/>
              </w:sdtPr>
              <w:sdtContent>
                <w:r w:rsidR="00526631" w:rsidRPr="005579C9">
                  <w:t xml:space="preserve">Dear </w:t>
                </w:r>
                <w:r w:rsidR="00526631" w:rsidRPr="00EA5314">
                  <w:t>Maureen Labrecque</w:t>
                </w:r>
                <w:r w:rsidR="00526631" w:rsidRPr="005579C9">
                  <w:t>,</w:t>
                </w:r>
              </w:sdtContent>
            </w:sdt>
          </w:p>
          <w:p w:rsidR="003C716F" w:rsidRPr="003C716F" w:rsidRDefault="00000000" w:rsidP="003C716F">
            <w:sdt>
              <w:sdtPr>
                <w:id w:val="-1306079854"/>
                <w:placeholder>
                  <w:docPart w:val="09692F80C826EB46BE28F5E5F0BF729E"/>
                </w:placeholder>
                <w:temporary/>
                <w15:appearance w15:val="hidden"/>
              </w:sdtPr>
              <w:sdtEndPr/>
              <w:sdtContent/>
            </w:sdt>
            <w:r w:rsidR="003C716F" w:rsidRPr="003C716F">
              <w:t>I’m excited to apply for the [Job Title] position at [Company Name]. With 12+ years at Dermalogica (Unilever Prestige) combining digital media production, technology innovation, and professional education, I excel at transforming complex ideas into engaging visuals that drive learning and impact.</w:t>
            </w:r>
          </w:p>
          <w:p w:rsidR="003C716F" w:rsidRDefault="003C716F" w:rsidP="003C716F">
            <w:r w:rsidRPr="003C716F">
              <w:t>As Global Education Technology and Innovation Manager since 2021 (after 8 years in Sales Operations), I:</w:t>
            </w:r>
          </w:p>
          <w:p w:rsidR="003C716F" w:rsidRPr="003C716F" w:rsidRDefault="003C716F" w:rsidP="003C716F"/>
          <w:p w:rsidR="003C716F" w:rsidRDefault="003C716F" w:rsidP="003C716F">
            <w:pPr>
              <w:numPr>
                <w:ilvl w:val="0"/>
                <w:numId w:val="3"/>
              </w:numPr>
            </w:pPr>
            <w:r w:rsidRPr="003C716F">
              <w:t>Spearheaded the COVID-era retrofit of our in-house auditorium into a multicamera streaming studio, enabling high-quality global livestreams and establishing Dermalogica as a Unilever Prestige leader in in-house capabilities.</w:t>
            </w:r>
          </w:p>
          <w:p w:rsidR="003C716F" w:rsidRPr="003C716F" w:rsidRDefault="003C716F" w:rsidP="003C716F">
            <w:pPr>
              <w:ind w:left="720"/>
            </w:pPr>
          </w:p>
          <w:p w:rsidR="003C716F" w:rsidRDefault="003C716F" w:rsidP="003C716F">
            <w:pPr>
              <w:numPr>
                <w:ilvl w:val="0"/>
                <w:numId w:val="3"/>
              </w:numPr>
            </w:pPr>
            <w:r w:rsidRPr="003C716F">
              <w:t xml:space="preserve">Produce cutting-edge digital curriculum and retailer education content using DaVinci Resolve, Adobe Premiere Pro, After Effects, Photoshop, Affinity, </w:t>
            </w:r>
            <w:proofErr w:type="spellStart"/>
            <w:r w:rsidRPr="003C716F">
              <w:t>ElevenLabs</w:t>
            </w:r>
            <w:proofErr w:type="spellEnd"/>
            <w:r w:rsidRPr="003C716F">
              <w:t>, and Adobe Firefly.</w:t>
            </w:r>
          </w:p>
          <w:p w:rsidR="003C716F" w:rsidRPr="003C716F" w:rsidRDefault="003C716F" w:rsidP="003C716F">
            <w:pPr>
              <w:ind w:left="720"/>
            </w:pPr>
          </w:p>
          <w:p w:rsidR="003C716F" w:rsidRDefault="003C716F" w:rsidP="003C716F">
            <w:pPr>
              <w:numPr>
                <w:ilvl w:val="0"/>
                <w:numId w:val="3"/>
              </w:numPr>
            </w:pPr>
            <w:r w:rsidRPr="003C716F">
              <w:t xml:space="preserve">Create 3D simulated skin condition imagery with Unreal Engine’s </w:t>
            </w:r>
            <w:proofErr w:type="spellStart"/>
            <w:r w:rsidRPr="003C716F">
              <w:t>MetaHuman</w:t>
            </w:r>
            <w:proofErr w:type="spellEnd"/>
            <w:r w:rsidRPr="003C716F">
              <w:t xml:space="preserve"> Creator to enhance educational accuracy and immersion.</w:t>
            </w:r>
          </w:p>
          <w:p w:rsidR="003C716F" w:rsidRPr="003C716F" w:rsidRDefault="003C716F" w:rsidP="003C716F"/>
          <w:p w:rsidR="003C716F" w:rsidRPr="003C716F" w:rsidRDefault="003C716F" w:rsidP="003C716F">
            <w:pPr>
              <w:rPr>
                <w:rFonts w:ascii="Cambria" w:hAnsi="Cambria"/>
              </w:rPr>
            </w:pPr>
            <w:r w:rsidRPr="003C716F">
              <w:t>My Adobe Professional Certifications (Generative AI for Creatives, Firefly, Premiere Pro, Illustrator, InDesign) and BA in Communications (Media Studies) from CSUDH (2018) underpin my full-cycle creative workflow. These skills also fuel my personal projects under @</w:t>
            </w:r>
            <w:r>
              <w:t xml:space="preserve">kvya_gerald </w:t>
            </w:r>
            <w:r w:rsidRPr="003C716F">
              <w:t xml:space="preserve">—cinematic videography, photography, editing, and design that capture </w:t>
            </w:r>
            <w:r w:rsidRPr="003C716F">
              <w:t>hearts and minds.</w:t>
            </w:r>
          </w:p>
          <w:p w:rsidR="003C716F" w:rsidRPr="003C716F" w:rsidRDefault="003C716F" w:rsidP="003C716F"/>
          <w:p w:rsidR="003C716F" w:rsidRDefault="003C716F" w:rsidP="003C716F">
            <w:r w:rsidRPr="003C716F">
              <w:t>I’m eager to bring this blend of innovation, multimedia expertise, and storytelling to [Company Name] to [brief job tie-in, e.g., “deliver standout digital experiences” or “advance creative education initiatives”].</w:t>
            </w:r>
          </w:p>
          <w:p w:rsidR="003C716F" w:rsidRPr="003C716F" w:rsidRDefault="003C716F" w:rsidP="003C716F"/>
          <w:p w:rsidR="003C716F" w:rsidRDefault="003C716F" w:rsidP="003C716F">
            <w:r w:rsidRPr="003C716F">
              <w:t>Thank you for your consideration. My portfolio at geraldperlas.com highlights key work. I’d welcome the chance to discuss how I can contribute.</w:t>
            </w:r>
          </w:p>
          <w:p w:rsidR="003C716F" w:rsidRPr="003C716F" w:rsidRDefault="003C716F" w:rsidP="003C716F"/>
          <w:p w:rsidR="003C716F" w:rsidRPr="003C716F" w:rsidRDefault="003C716F" w:rsidP="003C716F">
            <w:r w:rsidRPr="003C716F">
              <w:t>Sincerely, Gerald Perlas</w:t>
            </w:r>
          </w:p>
          <w:p w:rsidR="00FC6625" w:rsidRDefault="00FC6625" w:rsidP="009C2411"/>
        </w:tc>
      </w:tr>
      <w:tr w:rsidR="00FC6625" w:rsidTr="0063153B">
        <w:trPr>
          <w:trHeight w:val="10332"/>
        </w:trPr>
        <w:tc>
          <w:tcPr>
            <w:tcW w:w="2520" w:type="dxa"/>
            <w:vMerge/>
          </w:tcPr>
          <w:p w:rsidR="00FC6625" w:rsidRDefault="00FC6625" w:rsidP="00EA62A2">
            <w:pPr>
              <w:pStyle w:val="Heading2"/>
            </w:pPr>
          </w:p>
        </w:tc>
        <w:tc>
          <w:tcPr>
            <w:tcW w:w="360" w:type="dxa"/>
            <w:tcBorders>
              <w:right w:val="single" w:sz="18" w:space="0" w:color="BF1E00" w:themeColor="accent1"/>
            </w:tcBorders>
          </w:tcPr>
          <w:p w:rsidR="00FC6625" w:rsidRDefault="00FC6625" w:rsidP="00EA62A2">
            <w:pPr>
              <w:rPr>
                <w:noProof/>
                <w:lang w:val="en-AU" w:eastAsia="en-AU"/>
              </w:rPr>
            </w:pPr>
          </w:p>
        </w:tc>
        <w:tc>
          <w:tcPr>
            <w:tcW w:w="360" w:type="dxa"/>
            <w:tcBorders>
              <w:left w:val="single" w:sz="18" w:space="0" w:color="BF1E00" w:themeColor="accent1"/>
            </w:tcBorders>
          </w:tcPr>
          <w:p w:rsidR="00FC6625" w:rsidRDefault="00FC6625" w:rsidP="009C2411"/>
        </w:tc>
        <w:tc>
          <w:tcPr>
            <w:tcW w:w="6840" w:type="dxa"/>
            <w:vMerge/>
          </w:tcPr>
          <w:p w:rsidR="00FC6625" w:rsidRPr="005579C9" w:rsidRDefault="00FC6625" w:rsidP="00EA62A2">
            <w:pPr>
              <w:pStyle w:val="Heading2"/>
            </w:pPr>
          </w:p>
        </w:tc>
      </w:tr>
    </w:tbl>
    <w:p w:rsidR="00180710" w:rsidRDefault="00180710" w:rsidP="00FB0432"/>
    <w:sectPr w:rsidR="00180710"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6C68" w:rsidRDefault="00336C68" w:rsidP="003D42E9">
      <w:r>
        <w:separator/>
      </w:r>
    </w:p>
  </w:endnote>
  <w:endnote w:type="continuationSeparator" w:id="0">
    <w:p w:rsidR="00336C68" w:rsidRDefault="00336C68"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6C68" w:rsidRDefault="00336C68" w:rsidP="003D42E9">
      <w:r>
        <w:separator/>
      </w:r>
    </w:p>
  </w:footnote>
  <w:footnote w:type="continuationSeparator" w:id="0">
    <w:p w:rsidR="00336C68" w:rsidRDefault="00336C68"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7C315B"/>
    <w:multiLevelType w:val="multilevel"/>
    <w:tmpl w:val="559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336860">
    <w:abstractNumId w:val="0"/>
  </w:num>
  <w:num w:numId="2" w16cid:durableId="290937973">
    <w:abstractNumId w:val="1"/>
  </w:num>
  <w:num w:numId="3" w16cid:durableId="1760983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removePersonalInformation/>
  <w:removeDateAndTime/>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6F"/>
    <w:rsid w:val="000761F2"/>
    <w:rsid w:val="000D60A5"/>
    <w:rsid w:val="000E055C"/>
    <w:rsid w:val="00180710"/>
    <w:rsid w:val="001A07E0"/>
    <w:rsid w:val="001D7755"/>
    <w:rsid w:val="0030456C"/>
    <w:rsid w:val="00315265"/>
    <w:rsid w:val="00322C94"/>
    <w:rsid w:val="00336C68"/>
    <w:rsid w:val="0039032E"/>
    <w:rsid w:val="003C716F"/>
    <w:rsid w:val="003D42E9"/>
    <w:rsid w:val="003E4645"/>
    <w:rsid w:val="003F4542"/>
    <w:rsid w:val="00413FAB"/>
    <w:rsid w:val="00430E0C"/>
    <w:rsid w:val="004823C2"/>
    <w:rsid w:val="00483E87"/>
    <w:rsid w:val="004940BD"/>
    <w:rsid w:val="004A6BB1"/>
    <w:rsid w:val="00523B0B"/>
    <w:rsid w:val="00526631"/>
    <w:rsid w:val="00531E08"/>
    <w:rsid w:val="005578C3"/>
    <w:rsid w:val="005B65A2"/>
    <w:rsid w:val="0063153B"/>
    <w:rsid w:val="00631E10"/>
    <w:rsid w:val="00671B73"/>
    <w:rsid w:val="006B7C44"/>
    <w:rsid w:val="00713365"/>
    <w:rsid w:val="00724932"/>
    <w:rsid w:val="007B67D3"/>
    <w:rsid w:val="008038BB"/>
    <w:rsid w:val="008543EA"/>
    <w:rsid w:val="00854858"/>
    <w:rsid w:val="00865306"/>
    <w:rsid w:val="008F52BA"/>
    <w:rsid w:val="009048D2"/>
    <w:rsid w:val="00960AE6"/>
    <w:rsid w:val="009C2411"/>
    <w:rsid w:val="00A457B0"/>
    <w:rsid w:val="00A6401B"/>
    <w:rsid w:val="00AB5A73"/>
    <w:rsid w:val="00AF2F9F"/>
    <w:rsid w:val="00B067CD"/>
    <w:rsid w:val="00B70A77"/>
    <w:rsid w:val="00B758ED"/>
    <w:rsid w:val="00C832BD"/>
    <w:rsid w:val="00C96045"/>
    <w:rsid w:val="00D53461"/>
    <w:rsid w:val="00D7168E"/>
    <w:rsid w:val="00E0696E"/>
    <w:rsid w:val="00E520A3"/>
    <w:rsid w:val="00EA62A2"/>
    <w:rsid w:val="00EB6FE0"/>
    <w:rsid w:val="00EC5D87"/>
    <w:rsid w:val="00EE4AD0"/>
    <w:rsid w:val="00F85A56"/>
    <w:rsid w:val="00F96D85"/>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F77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31"/>
    <w:rPr>
      <w:color w:val="0B0402" w:themeColor="accent6" w:themeShade="1A"/>
      <w:sz w:val="20"/>
      <w:szCs w:val="22"/>
    </w:rPr>
  </w:style>
  <w:style w:type="paragraph" w:styleId="Heading1">
    <w:name w:val="heading 1"/>
    <w:basedOn w:val="Normal"/>
    <w:next w:val="Normal"/>
    <w:link w:val="Heading1Char"/>
    <w:uiPriority w:val="9"/>
    <w:rsid w:val="0063153B"/>
    <w:pPr>
      <w:keepNext/>
      <w:keepLines/>
      <w:spacing w:after="240"/>
      <w:contextualSpacing/>
      <w:outlineLvl w:val="0"/>
    </w:pPr>
    <w:rPr>
      <w:rFonts w:asciiTheme="majorHAnsi" w:eastAsiaTheme="majorEastAsia" w:hAnsiTheme="majorHAnsi" w:cs="Times New Roman (Headings CS)"/>
      <w:caps/>
      <w:color w:val="BF1E00" w:themeColor="accent1"/>
      <w:spacing w:val="20"/>
      <w:sz w:val="28"/>
      <w:szCs w:val="32"/>
    </w:rPr>
  </w:style>
  <w:style w:type="paragraph" w:styleId="Heading2">
    <w:name w:val="heading 2"/>
    <w:basedOn w:val="Normal"/>
    <w:link w:val="Heading2Char"/>
    <w:uiPriority w:val="9"/>
    <w:semiHidden/>
    <w:qFormat/>
    <w:rsid w:val="00FC6625"/>
    <w:pPr>
      <w:spacing w:after="240"/>
      <w:outlineLvl w:val="1"/>
    </w:pPr>
    <w:rPr>
      <w:rFonts w:ascii="Agency FB" w:eastAsiaTheme="majorEastAsia" w:hAnsi="Agency FB" w:cs="Times New Roman (Headings CS)"/>
      <w:caps/>
      <w:color w:val="BF1E00" w:themeColor="accent1"/>
      <w:spacing w:val="20"/>
      <w:sz w:val="28"/>
      <w:szCs w:val="26"/>
    </w:rPr>
  </w:style>
  <w:style w:type="paragraph" w:styleId="Heading3">
    <w:name w:val="heading 3"/>
    <w:basedOn w:val="Normal"/>
    <w:link w:val="Heading3Char"/>
    <w:uiPriority w:val="9"/>
    <w:semiHidden/>
    <w:qFormat/>
    <w:rsid w:val="00EB6FE0"/>
    <w:pPr>
      <w:outlineLvl w:val="2"/>
    </w:pPr>
    <w:rPr>
      <w:rFonts w:ascii="Agency FB" w:eastAsiaTheme="majorEastAsia" w:hAnsi="Agency FB" w:cs="Times New Roman (Headings CS)"/>
      <w:caps/>
      <w:color w:val="BF1E00" w:themeColor="accent1"/>
      <w:spacing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526631"/>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526631"/>
    <w:rPr>
      <w:color w:val="0B0402" w:themeColor="accent6" w:themeShade="1A"/>
      <w:sz w:val="20"/>
      <w:szCs w:val="22"/>
    </w:rPr>
  </w:style>
  <w:style w:type="character" w:customStyle="1" w:styleId="Heading1Char">
    <w:name w:val="Heading 1 Char"/>
    <w:basedOn w:val="DefaultParagraphFont"/>
    <w:link w:val="Heading1"/>
    <w:uiPriority w:val="9"/>
    <w:rsid w:val="0063153B"/>
    <w:rPr>
      <w:rFonts w:asciiTheme="majorHAnsi" w:eastAsiaTheme="majorEastAsia" w:hAnsiTheme="majorHAnsi" w:cs="Times New Roman (Headings CS)"/>
      <w:caps/>
      <w:color w:val="BF1E00" w:themeColor="accent1"/>
      <w:spacing w:val="20"/>
      <w:sz w:val="28"/>
      <w:szCs w:val="32"/>
    </w:rPr>
  </w:style>
  <w:style w:type="character" w:customStyle="1" w:styleId="Heading2Char">
    <w:name w:val="Heading 2 Char"/>
    <w:basedOn w:val="DefaultParagraphFont"/>
    <w:link w:val="Heading2"/>
    <w:uiPriority w:val="9"/>
    <w:semiHidden/>
    <w:rsid w:val="00526631"/>
    <w:rPr>
      <w:rFonts w:ascii="Agency FB" w:eastAsiaTheme="majorEastAsia" w:hAnsi="Agency FB"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semiHidden/>
    <w:rsid w:val="00526631"/>
    <w:rPr>
      <w:rFonts w:ascii="Agency FB" w:eastAsiaTheme="majorEastAsia" w:hAnsi="Agency FB" w:cs="Times New Roman (Headings CS)"/>
      <w:caps/>
      <w:color w:val="BF1E00" w:themeColor="accent1"/>
      <w:spacing w:val="20"/>
      <w:sz w:val="20"/>
    </w:rPr>
  </w:style>
  <w:style w:type="paragraph" w:styleId="Title">
    <w:name w:val="Title"/>
    <w:basedOn w:val="Normal"/>
    <w:link w:val="TitleChar"/>
    <w:uiPriority w:val="1"/>
    <w:qFormat/>
    <w:rsid w:val="0063153B"/>
    <w:pPr>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63153B"/>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semiHidden/>
    <w:rsid w:val="003D42E9"/>
    <w:pPr>
      <w:numPr>
        <w:numId w:val="1"/>
      </w:numPr>
    </w:pPr>
  </w:style>
  <w:style w:type="paragraph" w:styleId="ListParagraph">
    <w:name w:val="List Paragraph"/>
    <w:basedOn w:val="Normal"/>
    <w:uiPriority w:val="34"/>
    <w:semiHidden/>
    <w:rsid w:val="00EB6FE0"/>
    <w:pPr>
      <w:ind w:left="360"/>
      <w:contextualSpacing/>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63153B"/>
    <w:pPr>
      <w:numPr>
        <w:ilvl w:val="1"/>
      </w:numPr>
      <w:spacing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63153B"/>
    <w:rPr>
      <w:rFonts w:eastAsiaTheme="minorEastAsia"/>
      <w:color w:val="BF1E00" w:themeColor="accent1"/>
      <w:szCs w:val="22"/>
    </w:rPr>
  </w:style>
  <w:style w:type="paragraph" w:styleId="NormalWeb">
    <w:name w:val="Normal (Web)"/>
    <w:basedOn w:val="Normal"/>
    <w:uiPriority w:val="99"/>
    <w:semiHidden/>
    <w:rsid w:val="003C71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raldperlas/Library/Containers/com.microsoft.Word/Data/Library/Application%20Support/Microsoft/Office/16.0/DTS/Search/%7b8C3B0BBC-EEA8-1A45-B954-813A0BB4CAC4%7dtf16392877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EBD0000A052A42AA0BE5A50D10206E"/>
        <w:category>
          <w:name w:val="General"/>
          <w:gallery w:val="placeholder"/>
        </w:category>
        <w:types>
          <w:type w:val="bbPlcHdr"/>
        </w:types>
        <w:behaviors>
          <w:behavior w:val="content"/>
        </w:behaviors>
        <w:guid w:val="{830426A2-E997-0F46-99D4-A866EE3F8821}"/>
      </w:docPartPr>
      <w:docPartBody>
        <w:p w:rsidR="00000000" w:rsidRDefault="00000000">
          <w:pPr>
            <w:pStyle w:val="D1EBD0000A052A42AA0BE5A50D10206E"/>
          </w:pPr>
          <w:r>
            <w:t>June 13, 20xx</w:t>
          </w:r>
        </w:p>
      </w:docPartBody>
    </w:docPart>
    <w:docPart>
      <w:docPartPr>
        <w:name w:val="9696B95E46E5644FB35CD0F474A243F0"/>
        <w:category>
          <w:name w:val="General"/>
          <w:gallery w:val="placeholder"/>
        </w:category>
        <w:types>
          <w:type w:val="bbPlcHdr"/>
        </w:types>
        <w:behaviors>
          <w:behavior w:val="content"/>
        </w:behaviors>
        <w:guid w:val="{52FEB6D1-2719-AB48-B0F4-7B615A91C2EC}"/>
      </w:docPartPr>
      <w:docPartBody>
        <w:p w:rsidR="00000000" w:rsidRDefault="00000000">
          <w:pPr>
            <w:pStyle w:val="9696B95E46E5644FB35CD0F474A243F0"/>
          </w:pPr>
          <w:r w:rsidRPr="007B67D3">
            <w:t>Maureen Labrecque</w:t>
          </w:r>
        </w:p>
      </w:docPartBody>
    </w:docPart>
    <w:docPart>
      <w:docPartPr>
        <w:name w:val="C3F08FF6743E764CA12FC95936230192"/>
        <w:category>
          <w:name w:val="General"/>
          <w:gallery w:val="placeholder"/>
        </w:category>
        <w:types>
          <w:type w:val="bbPlcHdr"/>
        </w:types>
        <w:behaviors>
          <w:behavior w:val="content"/>
        </w:behaviors>
        <w:guid w:val="{ED14045C-0741-4D4B-9570-687885F6592E}"/>
      </w:docPartPr>
      <w:docPartBody>
        <w:p w:rsidR="00000000" w:rsidRDefault="00000000">
          <w:pPr>
            <w:pStyle w:val="C3F08FF6743E764CA12FC95936230192"/>
          </w:pPr>
          <w:r>
            <w:t>Hiring Manager</w:t>
          </w:r>
        </w:p>
      </w:docPartBody>
    </w:docPart>
    <w:docPart>
      <w:docPartPr>
        <w:name w:val="DC7F9C97800B13429C837BF9E63C36F1"/>
        <w:category>
          <w:name w:val="General"/>
          <w:gallery w:val="placeholder"/>
        </w:category>
        <w:types>
          <w:type w:val="bbPlcHdr"/>
        </w:types>
        <w:behaviors>
          <w:behavior w:val="content"/>
        </w:behaviors>
        <w:guid w:val="{05F2CB14-2F61-FB48-B2A4-108C087168A3}"/>
      </w:docPartPr>
      <w:docPartBody>
        <w:p w:rsidR="00000000" w:rsidRDefault="00000000">
          <w:pPr>
            <w:pStyle w:val="DC7F9C97800B13429C837BF9E63C36F1"/>
          </w:pPr>
          <w:r w:rsidRPr="00AE61BE">
            <w:t>Lamna Healthcare Company</w:t>
          </w:r>
        </w:p>
      </w:docPartBody>
    </w:docPart>
    <w:docPart>
      <w:docPartPr>
        <w:name w:val="F67EE87276350848A49E8218DB77A988"/>
        <w:category>
          <w:name w:val="General"/>
          <w:gallery w:val="placeholder"/>
        </w:category>
        <w:types>
          <w:type w:val="bbPlcHdr"/>
        </w:types>
        <w:behaviors>
          <w:behavior w:val="content"/>
        </w:behaviors>
        <w:guid w:val="{36722607-ACF9-1546-8619-346F789AA77A}"/>
      </w:docPartPr>
      <w:docPartBody>
        <w:p w:rsidR="00000000" w:rsidRDefault="00000000">
          <w:pPr>
            <w:pStyle w:val="F67EE87276350848A49E8218DB77A988"/>
          </w:pPr>
          <w:r>
            <w:t>12 3</w:t>
          </w:r>
          <w:r w:rsidRPr="00794BEA">
            <w:rPr>
              <w:vertAlign w:val="superscript"/>
            </w:rPr>
            <w:t>rd</w:t>
          </w:r>
          <w:r>
            <w:t xml:space="preserve"> Street</w:t>
          </w:r>
        </w:p>
      </w:docPartBody>
    </w:docPart>
    <w:docPart>
      <w:docPartPr>
        <w:name w:val="4BCA4A2D9B8E78419D0696DDD41FF5BC"/>
        <w:category>
          <w:name w:val="General"/>
          <w:gallery w:val="placeholder"/>
        </w:category>
        <w:types>
          <w:type w:val="bbPlcHdr"/>
        </w:types>
        <w:behaviors>
          <w:behavior w:val="content"/>
        </w:behaviors>
        <w:guid w:val="{5D510EDF-41EC-A449-B529-9310FDA8A3CF}"/>
      </w:docPartPr>
      <w:docPartBody>
        <w:p w:rsidR="00000000" w:rsidRDefault="00000000">
          <w:pPr>
            <w:pStyle w:val="4BCA4A2D9B8E78419D0696DDD41FF5BC"/>
          </w:pPr>
          <w:r>
            <w:t>Boston, MA 98765</w:t>
          </w:r>
        </w:p>
      </w:docPartBody>
    </w:docPart>
    <w:docPart>
      <w:docPartPr>
        <w:name w:val="F9C0C55EB622134581C4E9578EE03D3C"/>
        <w:category>
          <w:name w:val="General"/>
          <w:gallery w:val="placeholder"/>
        </w:category>
        <w:types>
          <w:type w:val="bbPlcHdr"/>
        </w:types>
        <w:behaviors>
          <w:behavior w:val="content"/>
        </w:behaviors>
        <w:guid w:val="{DC48D25D-9EB2-AD44-9DB4-7C9299F3BCE8}"/>
      </w:docPartPr>
      <w:docPartBody>
        <w:p w:rsidR="00000000" w:rsidRDefault="00000000">
          <w:pPr>
            <w:pStyle w:val="F9C0C55EB622134581C4E9578EE03D3C"/>
          </w:pPr>
          <w:r w:rsidRPr="005579C9">
            <w:t xml:space="preserve">Dear </w:t>
          </w:r>
          <w:r w:rsidRPr="00EA5314">
            <w:t>Maureen Labrecque</w:t>
          </w:r>
          <w:r w:rsidRPr="005579C9">
            <w:t>,</w:t>
          </w:r>
        </w:p>
      </w:docPartBody>
    </w:docPart>
    <w:docPart>
      <w:docPartPr>
        <w:name w:val="09692F80C826EB46BE28F5E5F0BF729E"/>
        <w:category>
          <w:name w:val="General"/>
          <w:gallery w:val="placeholder"/>
        </w:category>
        <w:types>
          <w:type w:val="bbPlcHdr"/>
        </w:types>
        <w:behaviors>
          <w:behavior w:val="content"/>
        </w:behaviors>
        <w:guid w:val="{014DB695-510F-A042-BDCD-EAE6ECB5EB4D}"/>
      </w:docPartPr>
      <w:docPartBody>
        <w:p w:rsidR="00000000" w:rsidRPr="009C2411" w:rsidRDefault="00000000" w:rsidP="00526631">
          <w:r w:rsidRPr="009C2411">
            <w:t>I am excited to submit my application for the pharmacist position at your esteemed healthcare company. With my extensive knowledge and experience in the field of pharmacy, I believe I would make a valuable addition to your team.</w:t>
          </w:r>
        </w:p>
        <w:p w:rsidR="00000000" w:rsidRPr="009C2411" w:rsidRDefault="00000000" w:rsidP="00526631"/>
        <w:p w:rsidR="00000000" w:rsidRPr="009C2411" w:rsidRDefault="00000000"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rsidR="00000000" w:rsidRDefault="00000000" w:rsidP="00526631"/>
        <w:p w:rsidR="00000000" w:rsidRDefault="00000000"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rsidR="00000000" w:rsidRDefault="00000000" w:rsidP="00526631"/>
        <w:p w:rsidR="00000000" w:rsidRDefault="00000000">
          <w:pPr>
            <w:pStyle w:val="09692F80C826EB46BE28F5E5F0BF729E"/>
          </w:pPr>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DB"/>
    <w:rsid w:val="006B7C44"/>
    <w:rsid w:val="0080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56C9DE06996742BC3F1127C4156BB6">
    <w:name w:val="B056C9DE06996742BC3F1127C4156BB6"/>
  </w:style>
  <w:style w:type="paragraph" w:customStyle="1" w:styleId="AB72B370B16A9A40902C5BD8530BF4D5">
    <w:name w:val="AB72B370B16A9A40902C5BD8530BF4D5"/>
  </w:style>
  <w:style w:type="paragraph" w:customStyle="1" w:styleId="FF50F24525FABF4DA9F875243A09FC02">
    <w:name w:val="FF50F24525FABF4DA9F875243A09FC02"/>
  </w:style>
  <w:style w:type="paragraph" w:customStyle="1" w:styleId="33D448FEC8A97449A2257D9F40451B83">
    <w:name w:val="33D448FEC8A97449A2257D9F40451B83"/>
  </w:style>
  <w:style w:type="paragraph" w:customStyle="1" w:styleId="C54C01A098E5E04293614421059E2238">
    <w:name w:val="C54C01A098E5E04293614421059E2238"/>
  </w:style>
  <w:style w:type="paragraph" w:customStyle="1" w:styleId="D1EBD0000A052A42AA0BE5A50D10206E">
    <w:name w:val="D1EBD0000A052A42AA0BE5A50D10206E"/>
  </w:style>
  <w:style w:type="paragraph" w:customStyle="1" w:styleId="9696B95E46E5644FB35CD0F474A243F0">
    <w:name w:val="9696B95E46E5644FB35CD0F474A243F0"/>
  </w:style>
  <w:style w:type="paragraph" w:customStyle="1" w:styleId="C3F08FF6743E764CA12FC95936230192">
    <w:name w:val="C3F08FF6743E764CA12FC95936230192"/>
  </w:style>
  <w:style w:type="paragraph" w:customStyle="1" w:styleId="DC7F9C97800B13429C837BF9E63C36F1">
    <w:name w:val="DC7F9C97800B13429C837BF9E63C36F1"/>
  </w:style>
  <w:style w:type="paragraph" w:customStyle="1" w:styleId="F67EE87276350848A49E8218DB77A988">
    <w:name w:val="F67EE87276350848A49E8218DB77A988"/>
  </w:style>
  <w:style w:type="paragraph" w:customStyle="1" w:styleId="4BCA4A2D9B8E78419D0696DDD41FF5BC">
    <w:name w:val="4BCA4A2D9B8E78419D0696DDD41FF5BC"/>
  </w:style>
  <w:style w:type="paragraph" w:customStyle="1" w:styleId="F9C0C55EB622134581C4E9578EE03D3C">
    <w:name w:val="F9C0C55EB622134581C4E9578EE03D3C"/>
  </w:style>
  <w:style w:type="paragraph" w:customStyle="1" w:styleId="09692F80C826EB46BE28F5E5F0BF729E">
    <w:name w:val="09692F80C826EB46BE28F5E5F0BF729E"/>
  </w:style>
  <w:style w:type="paragraph" w:customStyle="1" w:styleId="2B7903EDB299B644AD40AF9DF6B2C786">
    <w:name w:val="2B7903EDB299B644AD40AF9DF6B2C786"/>
  </w:style>
  <w:style w:type="paragraph" w:customStyle="1" w:styleId="EBD4A1B2934E6C49A4DBB52DA52B3064">
    <w:name w:val="EBD4A1B2934E6C49A4DBB52DA52B30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62A6571-332A-46ED-9A7B-BA58227BD479}">
  <ds:schemaRefs>
    <ds:schemaRef ds:uri="http://schemas.microsoft.com/sharepoint/v3/contenttype/forms"/>
  </ds:schemaRefs>
</ds:datastoreItem>
</file>

<file path=customXml/itemProps2.xml><?xml version="1.0" encoding="utf-8"?>
<ds:datastoreItem xmlns:ds="http://schemas.openxmlformats.org/officeDocument/2006/customXml" ds:itemID="{A20CC9D5-58B0-46B9-AF12-831046E88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C2DA48-F6B3-4221-9725-ABC2BA09399F}">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chronological cover letter.dotx</Template>
  <TotalTime>0</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2026-03-04T06:17:00Z</dcterms:created>
  <dcterms:modified xsi:type="dcterms:W3CDTF">2026-03-04T06:26:00Z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